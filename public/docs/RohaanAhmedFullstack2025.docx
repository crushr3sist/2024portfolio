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aps w:val="0"/>
          <w:color w:val="auto"/>
          <w:spacing w:val="0"/>
          <w:kern w:val="0"/>
          <w:sz w:val="22"/>
          <w:szCs w:val="22"/>
        </w:rPr>
        <w:alias w:val="Resume Name"/>
        <w:tag w:val="Resume Name"/>
        <w:id w:val="-104278397"/>
        <w:placeholder>
          <w:docPart w:val="9CF142024D674EF9B4F331E34CCB5A7F"/>
        </w:placeholder>
        <w:docPartList>
          <w:docPartGallery w:val="Quick Parts"/>
          <w:docPartCategory w:val=" Resume Name"/>
        </w:docPartList>
      </w:sdtPr>
      <w:sdtEndPr>
        <w:rPr>
          <w:b/>
          <w:bCs/>
          <w:color w:val="00B050"/>
          <w:sz w:val="20"/>
          <w:szCs w:val="20"/>
        </w:rPr>
      </w:sdtEndPr>
      <w:sdtContent>
        <w:p w14:paraId="5724D997" w14:textId="760DC76B" w:rsidR="00F63DE0" w:rsidRPr="00A47BF3" w:rsidRDefault="00000000">
          <w:pPr>
            <w:pStyle w:val="Title"/>
            <w:rPr>
              <w:sz w:val="56"/>
              <w:szCs w:val="48"/>
            </w:rPr>
          </w:pPr>
          <w:sdt>
            <w:sdtPr>
              <w:rPr>
                <w:sz w:val="48"/>
                <w:szCs w:val="40"/>
              </w:rPr>
              <w:alias w:val="Author"/>
              <w:tag w:val=""/>
              <w:id w:val="1823003119"/>
              <w:placeholder>
                <w:docPart w:val="4A8DE97149B84AD28C2DFDDD7782B9EF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 w:rsidR="00E80924" w:rsidRPr="00A47BF3">
                <w:rPr>
                  <w:sz w:val="48"/>
                  <w:szCs w:val="40"/>
                </w:rPr>
                <w:t>Rohaan Ahmed</w:t>
              </w:r>
            </w:sdtContent>
          </w:sdt>
        </w:p>
        <w:sdt>
          <w:sdtPr>
            <w:rPr>
              <w:sz w:val="20"/>
              <w:szCs w:val="20"/>
            </w:rPr>
            <w:alias w:val="E-mail Address"/>
            <w:tag w:val=""/>
            <w:id w:val="527535243"/>
            <w:placeholder>
              <w:docPart w:val="737D0E4626E74398A29EA2EAC03EEF2A"/>
            </w:placeholder>
            <w:dataBinding w:prefixMappings="xmlns:ns0='http://schemas.microsoft.com/office/2006/coverPageProps' " w:xpath="/ns0:CoverPageProperties[1]/ns0:CompanyEmail[1]" w:storeItemID="{55AF091B-3C7A-41E3-B477-F2FDAA23CFDA}"/>
            <w:text/>
          </w:sdtPr>
          <w:sdtContent>
            <w:p w14:paraId="3BBC6820" w14:textId="7E681485" w:rsidR="00F63DE0" w:rsidRPr="00A47BF3" w:rsidRDefault="00E80924">
              <w:pPr>
                <w:pStyle w:val="NoSpacing"/>
                <w:rPr>
                  <w:sz w:val="20"/>
                  <w:szCs w:val="20"/>
                </w:rPr>
              </w:pPr>
              <w:r w:rsidRPr="00A47BF3">
                <w:rPr>
                  <w:sz w:val="20"/>
                  <w:szCs w:val="20"/>
                </w:rPr>
                <w:t>Rohaanerodasahmed@gmail.com</w:t>
              </w:r>
            </w:p>
          </w:sdtContent>
        </w:sdt>
        <w:sdt>
          <w:sdtPr>
            <w:rPr>
              <w:sz w:val="20"/>
              <w:szCs w:val="20"/>
            </w:rPr>
            <w:alias w:val="Address"/>
            <w:tag w:val=""/>
            <w:id w:val="539556739"/>
            <w:placeholder>
              <w:docPart w:val="DB04E300AEE6445AB5E5398DB175E562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Content>
            <w:p w14:paraId="45F35E2E" w14:textId="0C34D1DF" w:rsidR="00F63DE0" w:rsidRPr="00A47BF3" w:rsidRDefault="00E80924">
              <w:pPr>
                <w:pStyle w:val="NoSpacing"/>
                <w:rPr>
                  <w:sz w:val="20"/>
                  <w:szCs w:val="20"/>
                </w:rPr>
              </w:pPr>
              <w:r w:rsidRPr="00A47BF3">
                <w:rPr>
                  <w:sz w:val="20"/>
                  <w:szCs w:val="20"/>
                </w:rPr>
                <w:t>Queensland, Australia</w:t>
              </w:r>
            </w:p>
          </w:sdtContent>
        </w:sdt>
        <w:sdt>
          <w:sdtPr>
            <w:rPr>
              <w:sz w:val="20"/>
              <w:szCs w:val="20"/>
            </w:rPr>
            <w:alias w:val="Phone"/>
            <w:tag w:val=""/>
            <w:id w:val="1357783703"/>
            <w:placeholder>
              <w:docPart w:val="A07ECCA7E5EF4EAFBA4095A550512C06"/>
            </w:placeholder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Content>
            <w:p w14:paraId="2470DA49" w14:textId="166F383D" w:rsidR="00F63DE0" w:rsidRPr="00A47BF3" w:rsidRDefault="00E80924">
              <w:pPr>
                <w:pStyle w:val="NoSpacing"/>
                <w:rPr>
                  <w:sz w:val="20"/>
                  <w:szCs w:val="20"/>
                </w:rPr>
              </w:pPr>
              <w:r w:rsidRPr="00A47BF3">
                <w:rPr>
                  <w:sz w:val="20"/>
                  <w:szCs w:val="20"/>
                </w:rPr>
                <w:t>+61 450074058</w:t>
              </w:r>
            </w:p>
          </w:sdtContent>
        </w:sdt>
        <w:sdt>
          <w:sdtPr>
            <w:rPr>
              <w:rFonts w:ascii="Fira Code" w:eastAsia="Times New Roman" w:hAnsi="Fira Code" w:cs="Fira Code"/>
              <w:b/>
              <w:bCs/>
              <w:color w:val="00B050"/>
              <w:sz w:val="16"/>
              <w:szCs w:val="16"/>
              <w:lang w:val="en-AU" w:eastAsia="en-AU"/>
            </w:rPr>
            <w:id w:val="1753779621"/>
            <w:placeholder>
              <w:docPart w:val="F5F425DD50BE431DB072089F19332BAB"/>
            </w:placeholder>
            <w:text/>
          </w:sdtPr>
          <w:sdtContent>
            <w:p w14:paraId="1872F89D" w14:textId="1550A70E" w:rsidR="00F63DE0" w:rsidRPr="0026407E" w:rsidRDefault="00E80924">
              <w:pPr>
                <w:rPr>
                  <w:b/>
                  <w:bCs/>
                  <w:color w:val="00B050"/>
                  <w:sz w:val="16"/>
                  <w:szCs w:val="16"/>
                </w:rPr>
              </w:pPr>
              <w:r w:rsidRPr="0026407E">
                <w:rPr>
                  <w:rFonts w:ascii="Fira Code" w:eastAsia="Times New Roman" w:hAnsi="Fira Code" w:cs="Fira Code"/>
                  <w:b/>
                  <w:bCs/>
                  <w:color w:val="00B050"/>
                  <w:sz w:val="16"/>
                  <w:szCs w:val="16"/>
                  <w:lang w:val="en-AU" w:eastAsia="en-AU"/>
                </w:rPr>
                <w:t>https://www.linkedin.com/in/rohaan-erodas-ahmed/</w:t>
              </w:r>
            </w:p>
          </w:sdtContent>
        </w:sdt>
        <w:p w14:paraId="0DB86D90" w14:textId="044E55D6" w:rsidR="00F63DE0" w:rsidRPr="0026407E" w:rsidRDefault="00E80924">
          <w:pPr>
            <w:rPr>
              <w:b/>
              <w:bCs/>
              <w:color w:val="00B050"/>
              <w:sz w:val="20"/>
              <w:szCs w:val="20"/>
            </w:rPr>
          </w:pPr>
          <w:r w:rsidRPr="0026407E">
            <w:rPr>
              <w:rFonts w:ascii="Fira Code" w:eastAsia="Times New Roman" w:hAnsi="Fira Code" w:cs="Fira Code"/>
              <w:b/>
              <w:bCs/>
              <w:color w:val="00B050"/>
              <w:sz w:val="18"/>
              <w:szCs w:val="18"/>
              <w:lang w:val="en-AU" w:eastAsia="en-AU"/>
            </w:rPr>
            <w:t>https://github.com/crushr3sist</w:t>
          </w:r>
        </w:p>
      </w:sdtContent>
    </w:sdt>
    <w:p w14:paraId="774FEE92" w14:textId="2CA1CAFF" w:rsidR="00F63DE0" w:rsidRPr="00A47BF3" w:rsidRDefault="00E80924">
      <w:pPr>
        <w:pStyle w:val="SectionHeading"/>
        <w:rPr>
          <w:sz w:val="24"/>
          <w:szCs w:val="24"/>
        </w:rPr>
      </w:pPr>
      <w:r w:rsidRPr="00A47BF3">
        <w:rPr>
          <w:sz w:val="24"/>
          <w:szCs w:val="24"/>
        </w:rPr>
        <w:t>Summary</w:t>
      </w:r>
    </w:p>
    <w:p w14:paraId="50805F42" w14:textId="1FCA005A" w:rsidR="00F63DE0" w:rsidRPr="00A47BF3" w:rsidRDefault="00E80924">
      <w:pPr>
        <w:rPr>
          <w:sz w:val="20"/>
          <w:szCs w:val="20"/>
        </w:rPr>
      </w:pPr>
      <w:r w:rsidRPr="00A47BF3">
        <w:rPr>
          <w:sz w:val="20"/>
          <w:szCs w:val="20"/>
        </w:rPr>
        <w:t>Aspiring </w:t>
      </w:r>
      <w:r w:rsidRPr="00A47BF3">
        <w:rPr>
          <w:b/>
          <w:bCs/>
          <w:sz w:val="20"/>
          <w:szCs w:val="20"/>
        </w:rPr>
        <w:t>Full-Stack Developer</w:t>
      </w:r>
      <w:r w:rsidRPr="00A47BF3">
        <w:rPr>
          <w:sz w:val="20"/>
          <w:szCs w:val="20"/>
        </w:rPr>
        <w:t> with a deep passion for </w:t>
      </w:r>
      <w:r w:rsidRPr="00A47BF3">
        <w:rPr>
          <w:b/>
          <w:bCs/>
          <w:sz w:val="20"/>
          <w:szCs w:val="20"/>
        </w:rPr>
        <w:t>Web Development</w:t>
      </w:r>
      <w:r w:rsidRPr="00A47BF3">
        <w:rPr>
          <w:sz w:val="20"/>
          <w:szCs w:val="20"/>
        </w:rPr>
        <w:t> and </w:t>
      </w:r>
      <w:r w:rsidRPr="00A47BF3">
        <w:rPr>
          <w:b/>
          <w:bCs/>
          <w:sz w:val="20"/>
          <w:szCs w:val="20"/>
        </w:rPr>
        <w:t>Software Engineering</w:t>
      </w:r>
      <w:r w:rsidRPr="00A47BF3">
        <w:rPr>
          <w:sz w:val="20"/>
          <w:szCs w:val="20"/>
        </w:rPr>
        <w:t>. Currently pursuing a Bachelor of Computer Science (BCS) and boasting a practical and proficient skill set in both backend and frontend technologies. Experienced in deploying robust applications using modern tech stacks and methodologies. Seeking a dynamic role as a Backend, Frontend, or Full-Stack Engineer where I can leverage my skills to contribute to innovative and impactful projects.</w:t>
      </w:r>
    </w:p>
    <w:p w14:paraId="67D34981" w14:textId="77777777" w:rsidR="00F63DE0" w:rsidRPr="00A47BF3" w:rsidRDefault="00000000">
      <w:pPr>
        <w:pStyle w:val="SectionHeading"/>
        <w:rPr>
          <w:sz w:val="24"/>
          <w:szCs w:val="24"/>
        </w:rPr>
      </w:pPr>
      <w:r w:rsidRPr="00A47BF3">
        <w:rPr>
          <w:sz w:val="24"/>
          <w:szCs w:val="24"/>
        </w:rPr>
        <w:t>Education</w:t>
      </w:r>
    </w:p>
    <w:p w14:paraId="2FB7D499" w14:textId="5229455C" w:rsidR="00F63DE0" w:rsidRPr="00A47BF3" w:rsidRDefault="00E80924">
      <w:pPr>
        <w:pStyle w:val="Subsection"/>
        <w:rPr>
          <w:sz w:val="24"/>
          <w:szCs w:val="24"/>
        </w:rPr>
      </w:pPr>
      <w:r w:rsidRPr="00A47BF3">
        <w:rPr>
          <w:sz w:val="24"/>
          <w:szCs w:val="24"/>
        </w:rPr>
        <w:t>University of Southern Queensland, Australia</w:t>
      </w:r>
    </w:p>
    <w:p w14:paraId="2DAA53B4" w14:textId="7AC74E6B" w:rsidR="00702A74" w:rsidRDefault="00DD46BB">
      <w:pPr>
        <w:rPr>
          <w:sz w:val="20"/>
          <w:szCs w:val="20"/>
        </w:rPr>
      </w:pPr>
      <w:r w:rsidRPr="00A47BF3">
        <w:rPr>
          <w:sz w:val="20"/>
          <w:szCs w:val="20"/>
        </w:rPr>
        <w:t>Bachelors of ICT (</w:t>
      </w:r>
      <w:r w:rsidR="00702A74">
        <w:rPr>
          <w:sz w:val="20"/>
          <w:szCs w:val="20"/>
        </w:rPr>
        <w:t>Data Science and Artificial Intelligence &amp; App Development)</w:t>
      </w:r>
      <w:r w:rsidRPr="00A47BF3">
        <w:rPr>
          <w:sz w:val="20"/>
          <w:szCs w:val="20"/>
        </w:rPr>
        <w:t xml:space="preserve"> </w:t>
      </w:r>
    </w:p>
    <w:p w14:paraId="3A63B94A" w14:textId="0D771D43" w:rsidR="00F63DE0" w:rsidRPr="00A47BF3" w:rsidRDefault="00E80924">
      <w:pPr>
        <w:rPr>
          <w:rStyle w:val="IntenseEmphasis"/>
          <w:sz w:val="20"/>
          <w:szCs w:val="20"/>
        </w:rPr>
      </w:pPr>
      <w:r w:rsidRPr="00A47BF3">
        <w:rPr>
          <w:sz w:val="20"/>
          <w:szCs w:val="20"/>
        </w:rPr>
        <w:t xml:space="preserve">Expected Graduation: December 2025 </w:t>
      </w:r>
    </w:p>
    <w:p w14:paraId="1EC81F35" w14:textId="07D55C42" w:rsidR="00F63DE0" w:rsidRPr="00A47BF3" w:rsidRDefault="00E80924">
      <w:pPr>
        <w:pStyle w:val="ListParagraph"/>
        <w:numPr>
          <w:ilvl w:val="0"/>
          <w:numId w:val="4"/>
        </w:numPr>
        <w:ind w:hanging="288"/>
        <w:rPr>
          <w:sz w:val="20"/>
          <w:szCs w:val="20"/>
        </w:rPr>
      </w:pPr>
      <w:r w:rsidRPr="00A47BF3">
        <w:rPr>
          <w:sz w:val="20"/>
          <w:szCs w:val="20"/>
        </w:rPr>
        <w:t>GPA: 6.6/7.0</w:t>
      </w:r>
    </w:p>
    <w:p w14:paraId="7E61E720" w14:textId="77777777" w:rsidR="00F63DE0" w:rsidRPr="00A47BF3" w:rsidRDefault="00000000">
      <w:pPr>
        <w:pStyle w:val="SectionHeading"/>
        <w:rPr>
          <w:sz w:val="24"/>
          <w:szCs w:val="24"/>
        </w:rPr>
      </w:pPr>
      <w:r w:rsidRPr="00A47BF3">
        <w:rPr>
          <w:sz w:val="24"/>
          <w:szCs w:val="24"/>
        </w:rPr>
        <w:t>Experience</w:t>
      </w:r>
    </w:p>
    <w:p w14:paraId="541EDB19" w14:textId="77777777" w:rsidR="00702A74" w:rsidRDefault="00702A74" w:rsidP="00702A74">
      <w:pPr>
        <w:rPr>
          <w:sz w:val="20"/>
          <w:szCs w:val="20"/>
        </w:rPr>
      </w:pPr>
      <w:proofErr w:type="spellStart"/>
      <w:r w:rsidRPr="006B5F91">
        <w:rPr>
          <w:b/>
          <w:bCs/>
          <w:sz w:val="20"/>
          <w:szCs w:val="20"/>
        </w:rPr>
        <w:t>Fullstack</w:t>
      </w:r>
      <w:proofErr w:type="spellEnd"/>
      <w:r w:rsidRPr="006B5F91">
        <w:rPr>
          <w:b/>
          <w:bCs/>
          <w:sz w:val="20"/>
          <w:szCs w:val="20"/>
        </w:rPr>
        <w:t xml:space="preserve"> Software Engineering Intern</w:t>
      </w:r>
      <w:r w:rsidRPr="00C368FD">
        <w:rPr>
          <w:sz w:val="20"/>
          <w:szCs w:val="20"/>
        </w:rPr>
        <w:t xml:space="preserve"> | Energy Queensland Advanced Analytics | Nov 2024 – Feb 2025 </w:t>
      </w:r>
    </w:p>
    <w:p w14:paraId="690C992A" w14:textId="28A86C50" w:rsidR="00702A74" w:rsidRDefault="00702A74" w:rsidP="00702A74">
      <w:pPr>
        <w:rPr>
          <w:sz w:val="20"/>
          <w:szCs w:val="20"/>
        </w:rPr>
      </w:pPr>
      <w:r w:rsidRPr="00702A74">
        <w:rPr>
          <w:sz w:val="20"/>
          <w:szCs w:val="20"/>
        </w:rPr>
        <w:t>Led development of a geospatial application for statewide electrical infrastructure inspection, with full ownership of design and implementation:</w:t>
      </w:r>
    </w:p>
    <w:p w14:paraId="1C68FC9C" w14:textId="58C1054C" w:rsidR="00C368FD" w:rsidRPr="00C368FD" w:rsidRDefault="00C368FD" w:rsidP="00C368FD">
      <w:pPr>
        <w:pStyle w:val="ListParagraph"/>
        <w:numPr>
          <w:ilvl w:val="0"/>
          <w:numId w:val="11"/>
        </w:numPr>
        <w:rPr>
          <w:sz w:val="20"/>
          <w:szCs w:val="20"/>
          <w:lang w:val="en-AU"/>
        </w:rPr>
      </w:pPr>
      <w:r w:rsidRPr="00C368FD">
        <w:rPr>
          <w:sz w:val="20"/>
          <w:szCs w:val="20"/>
          <w:lang w:val="en-AU"/>
        </w:rPr>
        <w:t>Engineered React/TypeScript frontend with Leaflet maps integration, enabling intuitive infrastructure data querying while maintaining &lt;40MB package size</w:t>
      </w:r>
    </w:p>
    <w:p w14:paraId="2737FCA0" w14:textId="765B45D8" w:rsidR="00C368FD" w:rsidRPr="00C368FD" w:rsidRDefault="00C368FD" w:rsidP="00C368FD">
      <w:pPr>
        <w:pStyle w:val="ListParagraph"/>
        <w:numPr>
          <w:ilvl w:val="0"/>
          <w:numId w:val="11"/>
        </w:numPr>
        <w:rPr>
          <w:sz w:val="20"/>
          <w:szCs w:val="20"/>
          <w:lang w:val="en-AU"/>
        </w:rPr>
      </w:pPr>
      <w:r w:rsidRPr="00C368FD">
        <w:rPr>
          <w:sz w:val="20"/>
          <w:szCs w:val="20"/>
          <w:lang w:val="en-AU"/>
        </w:rPr>
        <w:t>Developed FastAPI backend with H3/GeoJSON processing and Redis caching, optimizing geospatial queries for thousands of infrastructure assets</w:t>
      </w:r>
    </w:p>
    <w:p w14:paraId="0ED7BE18" w14:textId="09A2BBEA" w:rsidR="00C368FD" w:rsidRPr="00C368FD" w:rsidRDefault="00C368FD" w:rsidP="00C368FD">
      <w:pPr>
        <w:pStyle w:val="ListParagraph"/>
        <w:numPr>
          <w:ilvl w:val="0"/>
          <w:numId w:val="11"/>
        </w:numPr>
        <w:rPr>
          <w:sz w:val="20"/>
          <w:szCs w:val="20"/>
          <w:lang w:val="en-AU"/>
        </w:rPr>
      </w:pPr>
      <w:r w:rsidRPr="00C368FD">
        <w:rPr>
          <w:sz w:val="20"/>
          <w:szCs w:val="20"/>
          <w:lang w:val="en-AU"/>
        </w:rPr>
        <w:t>Implemented Three.js-based LiDAR visualization system with intelligent denoising for classified Laz/Parquet files</w:t>
      </w:r>
    </w:p>
    <w:p w14:paraId="05A46694" w14:textId="3A9924E7" w:rsidR="00C368FD" w:rsidRDefault="00C368FD" w:rsidP="00C368FD">
      <w:pPr>
        <w:pStyle w:val="ListParagraph"/>
        <w:numPr>
          <w:ilvl w:val="0"/>
          <w:numId w:val="11"/>
        </w:numPr>
        <w:rPr>
          <w:sz w:val="20"/>
          <w:szCs w:val="20"/>
          <w:lang w:val="en-AU"/>
        </w:rPr>
      </w:pPr>
      <w:r w:rsidRPr="00C368FD">
        <w:rPr>
          <w:sz w:val="20"/>
          <w:szCs w:val="20"/>
          <w:lang w:val="en-AU"/>
        </w:rPr>
        <w:t>Drove full development lifecycle using CI/CD, Jira, and Confluence, delivering features through structured sprints based on user feedback</w:t>
      </w:r>
    </w:p>
    <w:p w14:paraId="4D541795" w14:textId="77777777" w:rsidR="00702A74" w:rsidRDefault="00702A74" w:rsidP="00702A74">
      <w:pPr>
        <w:rPr>
          <w:sz w:val="20"/>
          <w:szCs w:val="20"/>
          <w:lang w:val="en-AU"/>
        </w:rPr>
      </w:pPr>
    </w:p>
    <w:p w14:paraId="0C340AF0" w14:textId="77777777" w:rsidR="00702A74" w:rsidRDefault="00702A74" w:rsidP="00702A74">
      <w:pPr>
        <w:rPr>
          <w:sz w:val="20"/>
          <w:szCs w:val="20"/>
          <w:lang w:val="en-AU"/>
        </w:rPr>
      </w:pPr>
    </w:p>
    <w:p w14:paraId="1E17C920" w14:textId="77777777" w:rsidR="00702A74" w:rsidRDefault="00702A74" w:rsidP="00702A74">
      <w:pPr>
        <w:rPr>
          <w:sz w:val="20"/>
          <w:szCs w:val="20"/>
          <w:lang w:val="en-AU"/>
        </w:rPr>
      </w:pPr>
    </w:p>
    <w:p w14:paraId="77DFCF45" w14:textId="77777777" w:rsidR="00702A74" w:rsidRPr="00702A74" w:rsidRDefault="00702A74" w:rsidP="00702A74">
      <w:pPr>
        <w:rPr>
          <w:sz w:val="20"/>
          <w:szCs w:val="20"/>
          <w:lang w:val="en-AU"/>
        </w:rPr>
      </w:pPr>
    </w:p>
    <w:p w14:paraId="03B31A1A" w14:textId="77777777" w:rsidR="00F63DE0" w:rsidRPr="00A47BF3" w:rsidRDefault="00000000">
      <w:pPr>
        <w:pStyle w:val="SectionHeading"/>
        <w:rPr>
          <w:sz w:val="24"/>
          <w:szCs w:val="24"/>
        </w:rPr>
      </w:pPr>
      <w:bookmarkStart w:id="0" w:name="_Hlk170199103"/>
      <w:r w:rsidRPr="00A47BF3">
        <w:rPr>
          <w:sz w:val="24"/>
          <w:szCs w:val="24"/>
        </w:rPr>
        <w:lastRenderedPageBreak/>
        <w:t>Skills</w:t>
      </w:r>
    </w:p>
    <w:bookmarkEnd w:id="0"/>
    <w:p w14:paraId="30D74871" w14:textId="7D9F1F6B" w:rsidR="00E80924" w:rsidRPr="00A47BF3" w:rsidRDefault="00E80924" w:rsidP="00E80924">
      <w:pPr>
        <w:pStyle w:val="ListParagraph"/>
        <w:numPr>
          <w:ilvl w:val="0"/>
          <w:numId w:val="4"/>
        </w:numPr>
        <w:ind w:hanging="288"/>
        <w:rPr>
          <w:sz w:val="20"/>
          <w:szCs w:val="20"/>
          <w:lang w:val="en-AU"/>
        </w:rPr>
      </w:pPr>
      <w:r w:rsidRPr="00A47BF3">
        <w:rPr>
          <w:b/>
          <w:bCs/>
          <w:sz w:val="20"/>
          <w:szCs w:val="20"/>
          <w:lang w:val="en-AU"/>
        </w:rPr>
        <w:t>Languages &amp; Frameworks:</w:t>
      </w:r>
      <w:r w:rsidRPr="00A47BF3">
        <w:rPr>
          <w:sz w:val="20"/>
          <w:szCs w:val="20"/>
          <w:lang w:val="en-AU"/>
        </w:rPr>
        <w:t> Python, JavaScript/TypeScript</w:t>
      </w:r>
      <w:r w:rsidR="0045638B">
        <w:rPr>
          <w:sz w:val="20"/>
          <w:szCs w:val="20"/>
          <w:lang w:val="en-AU"/>
        </w:rPr>
        <w:t>, Java, C++</w:t>
      </w:r>
      <w:r w:rsidRPr="00A47BF3">
        <w:rPr>
          <w:sz w:val="20"/>
          <w:szCs w:val="20"/>
          <w:lang w:val="en-AU"/>
        </w:rPr>
        <w:t xml:space="preserve"> </w:t>
      </w:r>
    </w:p>
    <w:p w14:paraId="4E02D5EA" w14:textId="77777777" w:rsidR="00E80924" w:rsidRPr="00E80924" w:rsidRDefault="00E80924" w:rsidP="00E80924">
      <w:pPr>
        <w:pStyle w:val="ListParagraph"/>
        <w:numPr>
          <w:ilvl w:val="0"/>
          <w:numId w:val="4"/>
        </w:numPr>
        <w:ind w:hanging="288"/>
        <w:rPr>
          <w:sz w:val="20"/>
          <w:szCs w:val="20"/>
          <w:lang w:val="en-AU"/>
        </w:rPr>
      </w:pPr>
      <w:r w:rsidRPr="00E80924">
        <w:rPr>
          <w:b/>
          <w:bCs/>
          <w:sz w:val="20"/>
          <w:szCs w:val="20"/>
          <w:lang w:val="en-AU"/>
        </w:rPr>
        <w:t>Frontend Technologies:</w:t>
      </w:r>
      <w:r w:rsidRPr="00E80924">
        <w:rPr>
          <w:sz w:val="20"/>
          <w:szCs w:val="20"/>
          <w:lang w:val="en-AU"/>
        </w:rPr>
        <w:t> React, Tailwind CSS, SASS, CSS</w:t>
      </w:r>
    </w:p>
    <w:p w14:paraId="5DD55B0E" w14:textId="09B536B3" w:rsidR="00E80924" w:rsidRPr="00E80924" w:rsidRDefault="00E80924" w:rsidP="00E80924">
      <w:pPr>
        <w:pStyle w:val="ListParagraph"/>
        <w:numPr>
          <w:ilvl w:val="0"/>
          <w:numId w:val="4"/>
        </w:numPr>
        <w:ind w:hanging="288"/>
        <w:rPr>
          <w:sz w:val="20"/>
          <w:szCs w:val="20"/>
          <w:lang w:val="en-AU"/>
        </w:rPr>
      </w:pPr>
      <w:r w:rsidRPr="00E80924">
        <w:rPr>
          <w:b/>
          <w:bCs/>
          <w:sz w:val="20"/>
          <w:szCs w:val="20"/>
          <w:lang w:val="en-AU"/>
        </w:rPr>
        <w:t>Backend &amp; APIs:</w:t>
      </w:r>
      <w:r w:rsidRPr="00E80924">
        <w:rPr>
          <w:sz w:val="20"/>
          <w:szCs w:val="20"/>
          <w:lang w:val="en-AU"/>
        </w:rPr>
        <w:t> </w:t>
      </w:r>
      <w:r w:rsidR="0045638B">
        <w:rPr>
          <w:sz w:val="20"/>
          <w:szCs w:val="20"/>
          <w:lang w:val="en-AU"/>
        </w:rPr>
        <w:t>Django</w:t>
      </w:r>
      <w:r w:rsidRPr="00E80924">
        <w:rPr>
          <w:sz w:val="20"/>
          <w:szCs w:val="20"/>
          <w:lang w:val="en-AU"/>
        </w:rPr>
        <w:t>, FastAPI, Flask, Node.js</w:t>
      </w:r>
      <w:r w:rsidR="0045638B">
        <w:rPr>
          <w:sz w:val="20"/>
          <w:szCs w:val="20"/>
          <w:lang w:val="en-AU"/>
        </w:rPr>
        <w:t>, SpringBoot</w:t>
      </w:r>
    </w:p>
    <w:p w14:paraId="5D131B40" w14:textId="047A27CA" w:rsidR="00E80924" w:rsidRPr="00E80924" w:rsidRDefault="00E80924" w:rsidP="00E80924">
      <w:pPr>
        <w:pStyle w:val="ListParagraph"/>
        <w:numPr>
          <w:ilvl w:val="0"/>
          <w:numId w:val="4"/>
        </w:numPr>
        <w:ind w:hanging="288"/>
        <w:rPr>
          <w:sz w:val="20"/>
          <w:szCs w:val="20"/>
          <w:lang w:val="en-AU"/>
        </w:rPr>
      </w:pPr>
      <w:r w:rsidRPr="00E80924">
        <w:rPr>
          <w:b/>
          <w:bCs/>
          <w:sz w:val="20"/>
          <w:szCs w:val="20"/>
          <w:lang w:val="en-AU"/>
        </w:rPr>
        <w:t>Databases:</w:t>
      </w:r>
      <w:r w:rsidRPr="00E80924">
        <w:rPr>
          <w:sz w:val="20"/>
          <w:szCs w:val="20"/>
          <w:lang w:val="en-AU"/>
        </w:rPr>
        <w:t> PostgreSQL, MongoDB</w:t>
      </w:r>
      <w:r w:rsidR="0045638B">
        <w:rPr>
          <w:sz w:val="20"/>
          <w:szCs w:val="20"/>
          <w:lang w:val="en-AU"/>
        </w:rPr>
        <w:t>, DuckDB</w:t>
      </w:r>
    </w:p>
    <w:p w14:paraId="4109470F" w14:textId="77777777" w:rsidR="00E80924" w:rsidRPr="00E80924" w:rsidRDefault="00E80924" w:rsidP="00E80924">
      <w:pPr>
        <w:pStyle w:val="ListParagraph"/>
        <w:numPr>
          <w:ilvl w:val="0"/>
          <w:numId w:val="4"/>
        </w:numPr>
        <w:ind w:hanging="288"/>
        <w:rPr>
          <w:sz w:val="20"/>
          <w:szCs w:val="20"/>
          <w:lang w:val="en-AU"/>
        </w:rPr>
      </w:pPr>
      <w:r w:rsidRPr="00E80924">
        <w:rPr>
          <w:b/>
          <w:bCs/>
          <w:sz w:val="20"/>
          <w:szCs w:val="20"/>
          <w:lang w:val="en-AU"/>
        </w:rPr>
        <w:t>DevOps &amp; Deployment:</w:t>
      </w:r>
      <w:r w:rsidRPr="00E80924">
        <w:rPr>
          <w:sz w:val="20"/>
          <w:szCs w:val="20"/>
          <w:lang w:val="en-AU"/>
        </w:rPr>
        <w:t> Docker, Kubernetes, Git, CircleCI, GitHub Actions, DigitalOcean, AWS</w:t>
      </w:r>
    </w:p>
    <w:p w14:paraId="1BF7D801" w14:textId="07B0A1C5" w:rsidR="00E80924" w:rsidRPr="00E80924" w:rsidRDefault="00E80924" w:rsidP="00E80924">
      <w:pPr>
        <w:pStyle w:val="ListParagraph"/>
        <w:numPr>
          <w:ilvl w:val="0"/>
          <w:numId w:val="4"/>
        </w:numPr>
        <w:ind w:hanging="288"/>
        <w:rPr>
          <w:sz w:val="20"/>
          <w:szCs w:val="20"/>
          <w:lang w:val="en-AU"/>
        </w:rPr>
      </w:pPr>
      <w:r w:rsidRPr="00E80924">
        <w:rPr>
          <w:b/>
          <w:bCs/>
          <w:sz w:val="20"/>
          <w:szCs w:val="20"/>
          <w:lang w:val="en-AU"/>
        </w:rPr>
        <w:t>Tools &amp; Platforms:</w:t>
      </w:r>
      <w:r w:rsidRPr="00E80924">
        <w:rPr>
          <w:sz w:val="20"/>
          <w:szCs w:val="20"/>
          <w:lang w:val="en-AU"/>
        </w:rPr>
        <w:t xml:space="preserve"> Postman, Redis, RabbitMQ, Kafka, </w:t>
      </w:r>
      <w:r w:rsidR="00702A74" w:rsidRPr="00E80924">
        <w:rPr>
          <w:sz w:val="20"/>
          <w:szCs w:val="20"/>
          <w:lang w:val="en-AU"/>
        </w:rPr>
        <w:t>WebSocket</w:t>
      </w:r>
    </w:p>
    <w:p w14:paraId="0E2651C4" w14:textId="77777777" w:rsidR="00E80924" w:rsidRDefault="00E80924" w:rsidP="00EF59E3">
      <w:pPr>
        <w:pStyle w:val="ListParagraph"/>
        <w:numPr>
          <w:ilvl w:val="0"/>
          <w:numId w:val="4"/>
        </w:numPr>
        <w:spacing w:line="276" w:lineRule="auto"/>
        <w:ind w:hanging="288"/>
        <w:rPr>
          <w:sz w:val="20"/>
          <w:szCs w:val="20"/>
          <w:lang w:val="en-AU"/>
        </w:rPr>
      </w:pPr>
      <w:r w:rsidRPr="00E80924">
        <w:rPr>
          <w:b/>
          <w:bCs/>
          <w:sz w:val="20"/>
          <w:szCs w:val="20"/>
          <w:lang w:val="en-AU"/>
        </w:rPr>
        <w:t>Software Development Practices:</w:t>
      </w:r>
      <w:r w:rsidRPr="00E80924">
        <w:rPr>
          <w:sz w:val="20"/>
          <w:szCs w:val="20"/>
          <w:lang w:val="en-AU"/>
        </w:rPr>
        <w:t> Object-Oriented Programming, Write-Through and Write-Behind Caching, Linux Environments</w:t>
      </w:r>
    </w:p>
    <w:p w14:paraId="3DBE527F" w14:textId="477E9DA1" w:rsidR="00A47BF3" w:rsidRDefault="006B5F91" w:rsidP="00A47BF3">
      <w:pPr>
        <w:pStyle w:val="SectionHeading"/>
        <w:rPr>
          <w:sz w:val="24"/>
          <w:szCs w:val="24"/>
        </w:rPr>
      </w:pPr>
      <w:r>
        <w:rPr>
          <w:sz w:val="24"/>
          <w:szCs w:val="24"/>
        </w:rPr>
        <w:t>Selected projects</w:t>
      </w:r>
    </w:p>
    <w:p w14:paraId="623668A7" w14:textId="25965B99" w:rsidR="00A47BF3" w:rsidRDefault="00825350" w:rsidP="00A47BF3">
      <w:pPr>
        <w:pStyle w:val="ListParagraph"/>
        <w:numPr>
          <w:ilvl w:val="0"/>
          <w:numId w:val="7"/>
        </w:numPr>
      </w:pPr>
      <w:hyperlink r:id="rId10" w:history="1">
        <w:r w:rsidR="006B5F91" w:rsidRPr="00825350">
          <w:rPr>
            <w:rStyle w:val="Hyperlink"/>
          </w:rPr>
          <w:t>NucleiSystems</w:t>
        </w:r>
      </w:hyperlink>
      <w:r w:rsidR="006B5F91" w:rsidRPr="006B5F91">
        <w:t xml:space="preserve"> | Digital Asset Storage Platform</w:t>
      </w:r>
    </w:p>
    <w:p w14:paraId="76AA456F" w14:textId="504AE07A" w:rsidR="006B5F91" w:rsidRDefault="006B5F91" w:rsidP="00FC6C1F">
      <w:pPr>
        <w:pStyle w:val="ListParagraph"/>
        <w:numPr>
          <w:ilvl w:val="0"/>
          <w:numId w:val="16"/>
        </w:numPr>
      </w:pPr>
      <w:r w:rsidRPr="006B5F91">
        <w:t xml:space="preserve">Built custom IPFS-Kubo binary bindings to replace abandoned official library, enabling robust asset management </w:t>
      </w:r>
    </w:p>
    <w:p w14:paraId="3724AD45" w14:textId="259495FD" w:rsidR="006B5F91" w:rsidRDefault="006B5F91" w:rsidP="00FC6C1F">
      <w:pPr>
        <w:pStyle w:val="ListParagraph"/>
        <w:numPr>
          <w:ilvl w:val="0"/>
          <w:numId w:val="16"/>
        </w:numPr>
      </w:pPr>
      <w:r w:rsidRPr="006B5F91">
        <w:t xml:space="preserve">Engineered self-managing filesystem for automated asset fetching and cleaning </w:t>
      </w:r>
    </w:p>
    <w:p w14:paraId="5588E33B" w14:textId="083931F9" w:rsidR="006B5F91" w:rsidRDefault="006B5F91" w:rsidP="00FC6C1F">
      <w:pPr>
        <w:pStyle w:val="ListParagraph"/>
        <w:numPr>
          <w:ilvl w:val="0"/>
          <w:numId w:val="16"/>
        </w:numPr>
      </w:pPr>
      <w:r w:rsidRPr="006B5F91">
        <w:t xml:space="preserve">Implemented multi-layer caching architecture with Redis and secondary database for optimized asset retrieval </w:t>
      </w:r>
    </w:p>
    <w:p w14:paraId="20F2CC89" w14:textId="37FAE376" w:rsidR="006B5F91" w:rsidRDefault="006B5F91" w:rsidP="00FC6C1F">
      <w:pPr>
        <w:pStyle w:val="ListParagraph"/>
        <w:numPr>
          <w:ilvl w:val="0"/>
          <w:numId w:val="16"/>
        </w:numPr>
      </w:pPr>
      <w:r w:rsidRPr="006B5F91">
        <w:t>Developed sustainable backend architecture overcoming framework limitations for scalable asset storage</w:t>
      </w:r>
    </w:p>
    <w:p w14:paraId="37A4629F" w14:textId="77777777" w:rsidR="006B5F91" w:rsidRDefault="006B5F91" w:rsidP="006B5F91">
      <w:pPr>
        <w:pStyle w:val="ListParagraph"/>
      </w:pPr>
    </w:p>
    <w:p w14:paraId="16F0D23C" w14:textId="2187BC89" w:rsidR="006B5F91" w:rsidRDefault="00237CA0" w:rsidP="006B5F91">
      <w:pPr>
        <w:pStyle w:val="ListParagraph"/>
        <w:numPr>
          <w:ilvl w:val="0"/>
          <w:numId w:val="7"/>
        </w:numPr>
      </w:pPr>
      <w:hyperlink r:id="rId11" w:history="1">
        <w:r w:rsidRPr="00237CA0">
          <w:rPr>
            <w:rStyle w:val="Hyperlink"/>
          </w:rPr>
          <w:t>r3almX</w:t>
        </w:r>
      </w:hyperlink>
      <w:r>
        <w:t xml:space="preserve"> </w:t>
      </w:r>
      <w:r w:rsidR="006B5F91" w:rsidRPr="006B5F91">
        <w:t>| Real-Time Communications Platform</w:t>
      </w:r>
    </w:p>
    <w:p w14:paraId="2E9BF9A2" w14:textId="396305A7" w:rsidR="006B5F91" w:rsidRDefault="006B5F91" w:rsidP="00FC6C1F">
      <w:pPr>
        <w:pStyle w:val="ListParagraph"/>
        <w:numPr>
          <w:ilvl w:val="0"/>
          <w:numId w:val="15"/>
        </w:numPr>
      </w:pPr>
      <w:r w:rsidRPr="006B5F91">
        <w:t>Engineered high-throughput WebSocket system with RabbitMQ for targeted room message</w:t>
      </w:r>
      <w:r w:rsidR="00FC6C1F">
        <w:t xml:space="preserve"> </w:t>
      </w:r>
      <w:r w:rsidRPr="006B5F91">
        <w:t xml:space="preserve">broadcasting </w:t>
      </w:r>
    </w:p>
    <w:p w14:paraId="00A9B93C" w14:textId="26DC9962" w:rsidR="006B5F91" w:rsidRDefault="006B5F91" w:rsidP="00FC6C1F">
      <w:pPr>
        <w:pStyle w:val="ListParagraph"/>
        <w:numPr>
          <w:ilvl w:val="0"/>
          <w:numId w:val="15"/>
        </w:numPr>
      </w:pPr>
      <w:r w:rsidRPr="006B5F91">
        <w:t xml:space="preserve">Developed separate WebSocket connection for custom push-notifications and event management </w:t>
      </w:r>
    </w:p>
    <w:p w14:paraId="0540CFA8" w14:textId="77F5038A" w:rsidR="006B5F91" w:rsidRDefault="006B5F91" w:rsidP="00FC6C1F">
      <w:pPr>
        <w:pStyle w:val="ListParagraph"/>
        <w:numPr>
          <w:ilvl w:val="0"/>
          <w:numId w:val="15"/>
        </w:numPr>
      </w:pPr>
      <w:r w:rsidRPr="006B5F91">
        <w:t xml:space="preserve">Implemented dynamic table generation with custom ORM modifications for flexible data modeling </w:t>
      </w:r>
    </w:p>
    <w:p w14:paraId="01833C35" w14:textId="0D95B527" w:rsidR="006B5F91" w:rsidRDefault="006B5F91" w:rsidP="00FC6C1F">
      <w:pPr>
        <w:pStyle w:val="ListParagraph"/>
        <w:numPr>
          <w:ilvl w:val="0"/>
          <w:numId w:val="15"/>
        </w:numPr>
      </w:pPr>
      <w:r w:rsidRPr="006B5F91">
        <w:t xml:space="preserve">Created </w:t>
      </w:r>
      <w:proofErr w:type="gramStart"/>
      <w:r w:rsidRPr="006B5F91">
        <w:t>extensible</w:t>
      </w:r>
      <w:proofErr w:type="gramEnd"/>
      <w:r w:rsidRPr="006B5F91">
        <w:t xml:space="preserve"> plugin system for frontend room customization and feature modification </w:t>
      </w:r>
    </w:p>
    <w:p w14:paraId="59E4D134" w14:textId="435361EC" w:rsidR="006B5F91" w:rsidRDefault="006B5F91" w:rsidP="00FC6C1F">
      <w:pPr>
        <w:pStyle w:val="ListParagraph"/>
        <w:numPr>
          <w:ilvl w:val="0"/>
          <w:numId w:val="15"/>
        </w:numPr>
      </w:pPr>
      <w:r w:rsidRPr="006B5F91">
        <w:t xml:space="preserve">Optimized performance using asynchronous task threads for message broadcasting and database operations </w:t>
      </w:r>
    </w:p>
    <w:p w14:paraId="00C87C95" w14:textId="70E082E2" w:rsidR="006B5F91" w:rsidRDefault="006B5F91" w:rsidP="00FC6C1F">
      <w:pPr>
        <w:pStyle w:val="ListParagraph"/>
        <w:numPr>
          <w:ilvl w:val="0"/>
          <w:numId w:val="15"/>
        </w:numPr>
      </w:pPr>
      <w:r w:rsidRPr="006B5F91">
        <w:t xml:space="preserve">Developed parallel backend implementations in both Python and Java for performance comparison </w:t>
      </w:r>
    </w:p>
    <w:p w14:paraId="3BB8CB5C" w14:textId="77777777" w:rsidR="006B5F91" w:rsidRDefault="006B5F91" w:rsidP="006B5F91">
      <w:pPr>
        <w:pStyle w:val="ListParagraph"/>
      </w:pPr>
    </w:p>
    <w:p w14:paraId="3993BA72" w14:textId="6403CC7B" w:rsidR="00A47BF3" w:rsidRDefault="00237CA0" w:rsidP="00237CA0">
      <w:pPr>
        <w:pStyle w:val="ListParagraph"/>
        <w:numPr>
          <w:ilvl w:val="0"/>
          <w:numId w:val="7"/>
        </w:numPr>
      </w:pPr>
      <w:hyperlink r:id="rId12" w:history="1">
        <w:proofErr w:type="spellStart"/>
        <w:r w:rsidR="00007AFA">
          <w:rPr>
            <w:rStyle w:val="Hyperlink"/>
          </w:rPr>
          <w:t>BlockFrame</w:t>
        </w:r>
        <w:proofErr w:type="spellEnd"/>
      </w:hyperlink>
      <w:r w:rsidR="006B5F91">
        <w:rPr>
          <w:rStyle w:val="Hyperlink"/>
        </w:rPr>
        <w:t xml:space="preserve"> </w:t>
      </w:r>
      <w:r w:rsidR="00007AFA">
        <w:t xml:space="preserve"> </w:t>
      </w:r>
      <w:r w:rsidR="006B5F91" w:rsidRPr="006B5F91">
        <w:t>| File Chunking Library</w:t>
      </w:r>
    </w:p>
    <w:p w14:paraId="6918CFD7" w14:textId="3E86A028" w:rsidR="006B5F91" w:rsidRDefault="006B5F91" w:rsidP="006B5F91">
      <w:pPr>
        <w:pStyle w:val="ListParagraph"/>
        <w:numPr>
          <w:ilvl w:val="0"/>
          <w:numId w:val="14"/>
        </w:numPr>
      </w:pPr>
      <w:r>
        <w:t>Developed ORM-based asset management system with customizable table models for varied storage requirements</w:t>
      </w:r>
    </w:p>
    <w:p w14:paraId="77EA5B58" w14:textId="580C5A5B" w:rsidR="006B5F91" w:rsidRDefault="006B5F91" w:rsidP="006B5F91">
      <w:pPr>
        <w:pStyle w:val="ListParagraph"/>
        <w:numPr>
          <w:ilvl w:val="0"/>
          <w:numId w:val="14"/>
        </w:numPr>
      </w:pPr>
      <w:r>
        <w:t>Implemented Façade pattern for simplified integration across different use cases</w:t>
      </w:r>
    </w:p>
    <w:p w14:paraId="74BF42EA" w14:textId="6CF34C44" w:rsidR="006B5F91" w:rsidRDefault="006B5F91" w:rsidP="006B5F91">
      <w:pPr>
        <w:pStyle w:val="ListParagraph"/>
        <w:numPr>
          <w:ilvl w:val="0"/>
          <w:numId w:val="14"/>
        </w:numPr>
      </w:pPr>
      <w:r>
        <w:t>Created vectorized search system with database caching for optimized file chunk retrieval</w:t>
      </w:r>
    </w:p>
    <w:p w14:paraId="139BFEC2" w14:textId="41D052C0" w:rsidR="006B5F91" w:rsidRDefault="006B5F91" w:rsidP="006B5F91">
      <w:pPr>
        <w:pStyle w:val="ListParagraph"/>
        <w:numPr>
          <w:ilvl w:val="0"/>
          <w:numId w:val="14"/>
        </w:numPr>
      </w:pPr>
      <w:r>
        <w:t>Built highly configurable chunking system with comprehensive settings management</w:t>
      </w:r>
    </w:p>
    <w:sectPr w:rsidR="006B5F91">
      <w:footerReference w:type="default" r:id="rId13"/>
      <w:headerReference w:type="first" r:id="rId14"/>
      <w:pgSz w:w="12240" w:h="15840"/>
      <w:pgMar w:top="1080" w:right="1080" w:bottom="1080" w:left="108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38A44" w14:textId="77777777" w:rsidR="007D3109" w:rsidRDefault="007D3109">
      <w:pPr>
        <w:spacing w:after="0" w:line="240" w:lineRule="auto"/>
      </w:pPr>
      <w:r>
        <w:separator/>
      </w:r>
    </w:p>
  </w:endnote>
  <w:endnote w:type="continuationSeparator" w:id="0">
    <w:p w14:paraId="00F3F71F" w14:textId="77777777" w:rsidR="007D3109" w:rsidRDefault="007D3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69A3" w14:textId="77777777" w:rsidR="00F63DE0" w:rsidRDefault="00000000">
    <w:pPr>
      <w:pStyle w:val="Head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7C28A92" wp14:editId="5D4AF8E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5935" cy="9112885"/>
              <wp:effectExtent l="0" t="0" r="3175" b="8255"/>
              <wp:wrapNone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5935" cy="911288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26B8E306" id="Rectangle 4" o:spid="_x0000_s1026" style="position:absolute;margin-left:0;margin-top:0;width:539.05pt;height:717.55pt;z-index:25167564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" filled="f"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03B850B" wp14:editId="266BC9A5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468630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4DEE27C5" id="Rectangle 5" o:spid="_x0000_s1026" style="position:absolute;margin-left:0;margin-top:0;width:10.1pt;height:495.9pt;z-index:25167667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" fillcolor="black [3213]" stroked="f"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0237FD5" wp14:editId="3CEBCD65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6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4F92F9CA" id="Rectangle 6" o:spid="_x0000_s1026" style="position:absolute;margin-left:0;margin-top:0;width:10.1pt;height:222.3pt;z-index:25167769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" fillcolor="#d1282e [3215]" stroked="f">
              <w10:wrap anchorx="margin" anchory="margin"/>
            </v:rect>
          </w:pict>
        </mc:Fallback>
      </mc:AlternateContent>
    </w:r>
  </w:p>
  <w:p w14:paraId="63693534" w14:textId="77777777" w:rsidR="00F63DE0" w:rsidRDefault="00000000">
    <w:pPr>
      <w:pStyle w:val="Foot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D336C51" wp14:editId="78CF23FB">
              <wp:simplePos x="0" y="0"/>
              <mc:AlternateContent>
                <mc:Choice Requires="wp14">
                  <wp:positionH relativeFrom="margin">
                    <wp14:pctPosHOffset>97000</wp14:pctPosHOffset>
                  </wp:positionH>
                </mc:Choice>
                <mc:Fallback>
                  <wp:positionH relativeFrom="page">
                    <wp:posOffset>6894195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492760" cy="2093595"/>
              <wp:effectExtent l="0" t="0" r="0" b="0"/>
              <wp:wrapSquare wrapText="bothSides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2760" cy="2093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7048BA4" w14:textId="77777777" w:rsidR="00F63DE0" w:rsidRDefault="00000000">
                          <w:pPr>
                            <w:pStyle w:val="Title"/>
                            <w:rPr>
                              <w:spacing w:val="10"/>
                            </w:rPr>
                          </w:pPr>
                          <w:r>
                            <w:rPr>
                              <w:spacing w:val="10"/>
                              <w:sz w:val="24"/>
                              <w:szCs w:val="22"/>
                            </w:rPr>
                            <w:t>Type Personal Name</w:t>
                          </w:r>
                        </w:p>
                      </w:txbxContent>
                    </wps:txbx>
                    <wps:bodyPr rot="0" spcFirstLastPara="0" vertOverflow="overflow" horzOverflow="overflow" vert="vert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shapetype w14:anchorId="3D336C5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0;margin-top:0;width:38.8pt;height:164.85pt;z-index:251678720;visibility:visible;mso-wrap-style:none;mso-width-percent:50;mso-height-percent:325;mso-left-percent:970;mso-top-percent:700;mso-wrap-distance-left:9pt;mso-wrap-distance-top:0;mso-wrap-distance-right:9pt;mso-wrap-distance-bottom:0;mso-position-horizontal-relative:margin;mso-position-vertical-relative:margin;mso-width-percent:50;mso-height-percent:325;mso-left-percent:970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" filled="f" stroked="f" strokeweight=".5pt">
              <v:textbox style="layout-flow:vertical;mso-fit-shape-to-text:t" inset="0,0,0,0">
                <w:txbxContent>
                  <w:p w14:paraId="07048BA4" w14:textId="77777777" w:rsidR="00F63DE0" w:rsidRDefault="00000000">
                    <w:pPr>
                      <w:pStyle w:val="Title"/>
                      <w:rPr>
                        <w:spacing w:val="10"/>
                      </w:rPr>
                    </w:pPr>
                    <w:r>
                      <w:rPr>
                        <w:spacing w:val="10"/>
                        <w:sz w:val="24"/>
                        <w:szCs w:val="22"/>
                      </w:rPr>
                      <w:t>Type Personal Name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7023" w14:textId="77777777" w:rsidR="007D3109" w:rsidRDefault="007D3109">
      <w:pPr>
        <w:spacing w:after="0" w:line="240" w:lineRule="auto"/>
      </w:pPr>
      <w:r>
        <w:separator/>
      </w:r>
    </w:p>
  </w:footnote>
  <w:footnote w:type="continuationSeparator" w:id="0">
    <w:p w14:paraId="00DD8A5F" w14:textId="77777777" w:rsidR="007D3109" w:rsidRDefault="007D3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C08E7" w14:textId="77777777" w:rsidR="00F63DE0" w:rsidRDefault="00000000">
    <w:pPr>
      <w:pStyle w:val="Head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DA45C1B" wp14:editId="656E3E7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5935" cy="9112885"/>
              <wp:effectExtent l="0" t="0" r="3175" b="825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5935" cy="911288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34D752EC" id="Rectangle 1" o:spid="_x0000_s1026" style="position:absolute;margin-left:0;margin-top:0;width:539.05pt;height:717.55pt;z-index:25168076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" filled="f"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15F4015" wp14:editId="4E2A5233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468630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521A4999" id="Rectangle 2" o:spid="_x0000_s1026" style="position:absolute;margin-left:0;margin-top:0;width:10.1pt;height:495.9pt;z-index:25168179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" fillcolor="black [3213]" stroked="f"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8A04FEF" wp14:editId="492762C2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3F1EB5E7" id="Rectangle 3" o:spid="_x0000_s1026" style="position:absolute;margin-left:0;margin-top:0;width:10.1pt;height:222.3pt;z-index:25168281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" fillcolor="#d1282e [3215]" stroked="f">
              <w10:wrap anchorx="margin" anchory="margin"/>
            </v:rect>
          </w:pict>
        </mc:Fallback>
      </mc:AlternateContent>
    </w:r>
  </w:p>
  <w:p w14:paraId="706E6BBE" w14:textId="77777777" w:rsidR="00F63DE0" w:rsidRDefault="00F63D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4DD"/>
    <w:multiLevelType w:val="hybridMultilevel"/>
    <w:tmpl w:val="995A893A"/>
    <w:lvl w:ilvl="0" w:tplc="5EA4230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13E07"/>
    <w:multiLevelType w:val="hybridMultilevel"/>
    <w:tmpl w:val="C3761F28"/>
    <w:lvl w:ilvl="0" w:tplc="5EA4230C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012450"/>
    <w:multiLevelType w:val="hybridMultilevel"/>
    <w:tmpl w:val="88AC8E08"/>
    <w:lvl w:ilvl="0" w:tplc="5EA4230C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8B07FD"/>
    <w:multiLevelType w:val="hybridMultilevel"/>
    <w:tmpl w:val="F1B44F4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" w15:restartNumberingAfterBreak="0">
    <w:nsid w:val="183D23C7"/>
    <w:multiLevelType w:val="hybridMultilevel"/>
    <w:tmpl w:val="D93C7A58"/>
    <w:lvl w:ilvl="0" w:tplc="5EA4230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E6959"/>
    <w:multiLevelType w:val="multilevel"/>
    <w:tmpl w:val="AF7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94F05"/>
    <w:multiLevelType w:val="hybridMultilevel"/>
    <w:tmpl w:val="76A4E0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467BF"/>
    <w:multiLevelType w:val="hybridMultilevel"/>
    <w:tmpl w:val="BC103F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F567B"/>
    <w:multiLevelType w:val="hybridMultilevel"/>
    <w:tmpl w:val="FC8E6104"/>
    <w:lvl w:ilvl="0" w:tplc="5EA4230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F77D45"/>
    <w:multiLevelType w:val="hybridMultilevel"/>
    <w:tmpl w:val="067AF84E"/>
    <w:lvl w:ilvl="0" w:tplc="5EA4230C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4E7C6A"/>
    <w:multiLevelType w:val="hybridMultilevel"/>
    <w:tmpl w:val="89608F9A"/>
    <w:lvl w:ilvl="0" w:tplc="5EA4230C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024D82"/>
    <w:multiLevelType w:val="hybridMultilevel"/>
    <w:tmpl w:val="8E62E4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F14DE"/>
    <w:multiLevelType w:val="hybridMultilevel"/>
    <w:tmpl w:val="848462E6"/>
    <w:lvl w:ilvl="0" w:tplc="5EA4230C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839556">
    <w:abstractNumId w:val="15"/>
  </w:num>
  <w:num w:numId="2" w16cid:durableId="83111285">
    <w:abstractNumId w:val="8"/>
  </w:num>
  <w:num w:numId="3" w16cid:durableId="700277040">
    <w:abstractNumId w:val="10"/>
  </w:num>
  <w:num w:numId="4" w16cid:durableId="1922832450">
    <w:abstractNumId w:val="3"/>
  </w:num>
  <w:num w:numId="5" w16cid:durableId="806313427">
    <w:abstractNumId w:val="5"/>
  </w:num>
  <w:num w:numId="6" w16cid:durableId="1794441971">
    <w:abstractNumId w:val="13"/>
  </w:num>
  <w:num w:numId="7" w16cid:durableId="704716555">
    <w:abstractNumId w:val="6"/>
  </w:num>
  <w:num w:numId="8" w16cid:durableId="18626074">
    <w:abstractNumId w:val="7"/>
  </w:num>
  <w:num w:numId="9" w16cid:durableId="689066260">
    <w:abstractNumId w:val="4"/>
  </w:num>
  <w:num w:numId="10" w16cid:durableId="1452940531">
    <w:abstractNumId w:val="9"/>
  </w:num>
  <w:num w:numId="11" w16cid:durableId="1156334885">
    <w:abstractNumId w:val="0"/>
  </w:num>
  <w:num w:numId="12" w16cid:durableId="415791247">
    <w:abstractNumId w:val="14"/>
  </w:num>
  <w:num w:numId="13" w16cid:durableId="1395396453">
    <w:abstractNumId w:val="12"/>
  </w:num>
  <w:num w:numId="14" w16cid:durableId="1726416342">
    <w:abstractNumId w:val="2"/>
  </w:num>
  <w:num w:numId="15" w16cid:durableId="328018938">
    <w:abstractNumId w:val="11"/>
  </w:num>
  <w:num w:numId="16" w16cid:durableId="1300917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24"/>
    <w:rsid w:val="00007AFA"/>
    <w:rsid w:val="00237CA0"/>
    <w:rsid w:val="00245D63"/>
    <w:rsid w:val="0026407E"/>
    <w:rsid w:val="003A38EF"/>
    <w:rsid w:val="003B1467"/>
    <w:rsid w:val="0044066C"/>
    <w:rsid w:val="0045638B"/>
    <w:rsid w:val="0062169A"/>
    <w:rsid w:val="006228FD"/>
    <w:rsid w:val="006716E5"/>
    <w:rsid w:val="006B5F91"/>
    <w:rsid w:val="00702A74"/>
    <w:rsid w:val="007D3109"/>
    <w:rsid w:val="00825350"/>
    <w:rsid w:val="0088303C"/>
    <w:rsid w:val="00931A60"/>
    <w:rsid w:val="00A47BF3"/>
    <w:rsid w:val="00B23BB9"/>
    <w:rsid w:val="00BE78D5"/>
    <w:rsid w:val="00C368FD"/>
    <w:rsid w:val="00CF30C0"/>
    <w:rsid w:val="00CF64A2"/>
    <w:rsid w:val="00DC7F26"/>
    <w:rsid w:val="00DD46BB"/>
    <w:rsid w:val="00DF0E71"/>
    <w:rsid w:val="00E12B8F"/>
    <w:rsid w:val="00E80924"/>
    <w:rsid w:val="00F63DE0"/>
    <w:rsid w:val="00FC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C4907"/>
  <w15:docId w15:val="{19BF6000-F020-4531-9F0A-01CDCEB6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7A7A7A" w:themeColor="accent1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7F7F7F" w:themeColor="text1" w:themeTint="80"/>
      <w:sz w:val="26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7A7A7A" w:themeColor="accent1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D1282E" w:themeColor="text2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qFormat/>
    <w:pPr>
      <w:spacing w:before="120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customStyle="1" w:styleId="Subsection">
    <w:name w:val="Subsection"/>
    <w:basedOn w:val="Heading2"/>
    <w:qFormat/>
    <w:rPr>
      <w:b w:val="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ersonalName">
    <w:name w:val="Personal Name"/>
    <w:basedOn w:val="Title"/>
    <w:qFormat/>
    <w:rPr>
      <w:sz w:val="48"/>
    </w:rPr>
  </w:style>
  <w:style w:type="character" w:styleId="Hyperlink">
    <w:name w:val="Hyperlink"/>
    <w:basedOn w:val="DefaultParagraphFont"/>
    <w:uiPriority w:val="99"/>
    <w:unhideWhenUsed/>
    <w:rsid w:val="00237CA0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7638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03899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4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756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9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035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4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crushr3sist/BlockFram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crushr3sist/r3almX-backend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NucleiSystems/backend_stabl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Essenti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CF142024D674EF9B4F331E34CCB5A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309B2-7740-49AB-B2FB-C694298D3567}"/>
      </w:docPartPr>
      <w:docPartBody>
        <w:p w:rsidR="00A53C75" w:rsidRDefault="00000000">
          <w:pPr>
            <w:pStyle w:val="9CF142024D674EF9B4F331E34CCB5A7F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4A8DE97149B84AD28C2DFDDD7782B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990B2-0242-4BAB-80C1-A6045E68E4B4}"/>
      </w:docPartPr>
      <w:docPartBody>
        <w:p w:rsidR="00A53C75" w:rsidRDefault="00000000">
          <w:pPr>
            <w:pStyle w:val="4A8DE97149B84AD28C2DFDDD7782B9EF"/>
          </w:pPr>
          <w:r>
            <w:rPr>
              <w:rStyle w:val="PlaceholderText"/>
            </w:rPr>
            <w:t>[Type Your Name]</w:t>
          </w:r>
        </w:p>
      </w:docPartBody>
    </w:docPart>
    <w:docPart>
      <w:docPartPr>
        <w:name w:val="737D0E4626E74398A29EA2EAC03EE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F1B64-E304-4DF6-AB41-73AA0D361E78}"/>
      </w:docPartPr>
      <w:docPartBody>
        <w:p w:rsidR="00A53C75" w:rsidRDefault="00000000">
          <w:pPr>
            <w:pStyle w:val="737D0E4626E74398A29EA2EAC03EEF2A"/>
          </w:pPr>
          <w:r>
            <w:rPr>
              <w:rStyle w:val="PlaceholderText"/>
              <w:color w:val="000000"/>
            </w:rPr>
            <w:t>[Type your e-mail]</w:t>
          </w:r>
        </w:p>
      </w:docPartBody>
    </w:docPart>
    <w:docPart>
      <w:docPartPr>
        <w:name w:val="DB04E300AEE6445AB5E5398DB175E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922B2-14C9-49D6-9D6E-435F2A15969F}"/>
      </w:docPartPr>
      <w:docPartBody>
        <w:p w:rsidR="00A53C75" w:rsidRDefault="00000000">
          <w:pPr>
            <w:pStyle w:val="DB04E300AEE6445AB5E5398DB175E562"/>
          </w:pPr>
          <w:r>
            <w:rPr>
              <w:rStyle w:val="PlaceholderText"/>
              <w:color w:val="000000"/>
            </w:rPr>
            <w:t>[Type your address]</w:t>
          </w:r>
        </w:p>
      </w:docPartBody>
    </w:docPart>
    <w:docPart>
      <w:docPartPr>
        <w:name w:val="A07ECCA7E5EF4EAFBA4095A550512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354FA-46F2-4763-A6F3-DF77706B4DE2}"/>
      </w:docPartPr>
      <w:docPartBody>
        <w:p w:rsidR="00A53C75" w:rsidRDefault="00000000">
          <w:pPr>
            <w:pStyle w:val="A07ECCA7E5EF4EAFBA4095A550512C06"/>
          </w:pPr>
          <w:r>
            <w:rPr>
              <w:rStyle w:val="PlaceholderText"/>
              <w:color w:val="000000"/>
            </w:rPr>
            <w:t>[Type your phone number]</w:t>
          </w:r>
        </w:p>
      </w:docPartBody>
    </w:docPart>
    <w:docPart>
      <w:docPartPr>
        <w:name w:val="F5F425DD50BE431DB072089F19332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73895-9D0A-4DFC-9A7A-089FEF5EE92B}"/>
      </w:docPartPr>
      <w:docPartBody>
        <w:p w:rsidR="00A53C75" w:rsidRDefault="00000000">
          <w:pPr>
            <w:pStyle w:val="F5F425DD50BE431DB072089F19332BAB"/>
          </w:pPr>
          <w:r>
            <w:rPr>
              <w:rStyle w:val="PlaceholderText"/>
              <w:color w:val="000000"/>
            </w:rPr>
            <w:t>[Type your website]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2F"/>
    <w:rsid w:val="003B1467"/>
    <w:rsid w:val="00682B2F"/>
    <w:rsid w:val="00A53C75"/>
    <w:rsid w:val="00B84F83"/>
    <w:rsid w:val="00DF0E71"/>
    <w:rsid w:val="00EE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682B2F"/>
    <w:rPr>
      <w:color w:val="808080"/>
    </w:rPr>
  </w:style>
  <w:style w:type="paragraph" w:customStyle="1" w:styleId="9CF142024D674EF9B4F331E34CCB5A7F">
    <w:name w:val="9CF142024D674EF9B4F331E34CCB5A7F"/>
  </w:style>
  <w:style w:type="paragraph" w:customStyle="1" w:styleId="4A8DE97149B84AD28C2DFDDD7782B9EF">
    <w:name w:val="4A8DE97149B84AD28C2DFDDD7782B9EF"/>
  </w:style>
  <w:style w:type="paragraph" w:customStyle="1" w:styleId="737D0E4626E74398A29EA2EAC03EEF2A">
    <w:name w:val="737D0E4626E74398A29EA2EAC03EEF2A"/>
  </w:style>
  <w:style w:type="paragraph" w:customStyle="1" w:styleId="DB04E300AEE6445AB5E5398DB175E562">
    <w:name w:val="DB04E300AEE6445AB5E5398DB175E562"/>
  </w:style>
  <w:style w:type="paragraph" w:customStyle="1" w:styleId="A07ECCA7E5EF4EAFBA4095A550512C06">
    <w:name w:val="A07ECCA7E5EF4EAFBA4095A550512C06"/>
  </w:style>
  <w:style w:type="paragraph" w:customStyle="1" w:styleId="F5F425DD50BE431DB072089F19332BAB">
    <w:name w:val="F5F425DD50BE431DB072089F19332BAB"/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0E2841" w:themeColor="text2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uhaus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Queensland, Australia</CompanyAddress>
  <CompanyPhone>+61 450074058</CompanyPhone>
  <CompanyFax/>
  <CompanyEmail>Rohaanerodasahmed@gmail.com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704438DA-1B04-48D9-A64B-7C1AC8900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EssentialResume.dotx</Template>
  <TotalTime>78</TotalTime>
  <Pages>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Rohaan Ahmed</dc:creator>
  <cp:lastModifiedBy>Rohaan Ahmed</cp:lastModifiedBy>
  <cp:revision>18</cp:revision>
  <cp:lastPrinted>2024-06-24T23:15:00Z</cp:lastPrinted>
  <dcterms:created xsi:type="dcterms:W3CDTF">2024-06-24T23:01:00Z</dcterms:created>
  <dcterms:modified xsi:type="dcterms:W3CDTF">2025-01-08T10:45:00Z</dcterms:modified>
</cp:coreProperties>
</file>